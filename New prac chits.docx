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106"/>
        <w:gridCol w:w="3969"/>
      </w:tblGrid>
      <w:tr>
        <w:trPr>
          <w:trHeight w:val="3534"/>
        </w:trPr>
        <w:tc>
          <w:tcPr>
            <w:tcW w:w="4106" w:type="dxa"/>
          </w:tcPr>
          <w:p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b/>
                <w:bCs/>
                <w:sz w:val="16"/>
                <w:szCs w:val="16"/>
              </w:rPr>
              <w:t xml:space="preserve">Prac2                                                                                                                </w:t>
            </w:r>
          </w:p>
          <w:p>
            <w:pPr>
              <w:tabs>
                <w:tab w:val="center" w:pos="1874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mport pandas as pd</w:t>
              <w:tab/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numpy as  np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pandas as pd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matplotlib.pyplot as plt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seaborn as sns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#create dataset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df=pd.DataFrame({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'Maths':[56, 78,97, 43, np.nan, 87, 95, 45, 67, 30],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'English':[78, 98, 43, 65, 73, np.nan, 49, 85, 75, 42],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'Science':[87, 99, 70, 65, 67, np.nan, np.nan, 85, 79, 50],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df.isnull().sum()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sns.boxplot(data=df)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plt.show()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Maths_mean=df["Maths"].mean()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df["Maths"] = df["Maths"].fillna(Maths_mean)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center" w:pos="1874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df.boxplot()</w:t>
              <w:tab/>
            </w:r>
          </w:p>
          <w:p>
            <w:pPr>
              <w:tabs>
                <w:tab w:val="center" w:pos="1874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newdf=df[df['Maths']&gt;35]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newdf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newdf.boxplot()</w:t>
            </w:r>
          </w:p>
          <w:p>
            <w:pPr>
              <w:tabs>
                <w:tab w:val="left" w:pos="2653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3969" w:type="dxa"/>
          </w:tcPr>
          <w:p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prac3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pandas as pd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data=pd.read_csv("loan_data_set.csv")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data.head()</w:t>
              <w:tab/>
            </w: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data.tail()</w:t>
            </w: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mean=data.mean(numeric_only=True)</w:t>
            </w: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mean</w:t>
            </w: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data['LoanAmount'].mean()</w:t>
            </w: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data['Loan_Amount_Term'].mean()</w:t>
            </w: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14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median=data.median(numeric_only=True)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data['LoanAmount'].median()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maximum=data.max(numeric_only=True)</w:t>
            </w:r>
          </w:p>
          <w:p>
            <w:pPr>
              <w:tabs>
                <w:tab w:val="left" w:pos="1520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maximum</w:t>
              <w:tab/>
            </w:r>
          </w:p>
          <w:p>
            <w:pPr>
              <w:tabs>
                <w:tab w:val="left" w:pos="1520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data['LoanAmount'].max()</w:t>
            </w:r>
          </w:p>
          <w:p>
            <w:pPr>
              <w:tabs>
                <w:tab w:val="left" w:pos="1520"/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data['Loan_Amount_Term'].max()</w:t>
              <w:tab/>
            </w:r>
          </w:p>
          <w:p>
            <w:pPr>
              <w:tabs>
                <w:tab w:val="left" w:pos="1520"/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1520"/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minimum=data.min(numeric_only=True)</w:t>
            </w:r>
          </w:p>
          <w:p>
            <w:pPr>
              <w:tabs>
                <w:tab w:val="left" w:pos="2720"/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minimum</w:t>
              <w:tab/>
              <w:tab/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data['LoanAmount'].min()</w:t>
              <w:tab/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data['Loan_Amount_Term'].min()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std=data.std(numeric_only=True)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std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data['LoanAmount'].std()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numpy as np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data=pd.read_csv('iris.csv')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data.groupby('variety').count()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seaborn as sns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sns.violinplot(x="sepal.width", y="variety", data=data)</w:t>
            </w:r>
          </w:p>
          <w:p>
            <w:pPr>
              <w:tabs>
                <w:tab w:val="left" w:pos="3467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data.groupby('variety').mean()</w:t>
            </w:r>
          </w:p>
        </w:tc>
      </w:tr>
    </w:tbl>
    <w:p>
      <w:pPr>
        <w:tabs>
          <w:tab w:val="left" w:pos="2747"/>
        </w:tabs>
        <w:spacing w:line="240" w:lineRule="auto"/>
        <w:rPr>
          <w:sz w:val="16"/>
          <w:szCs w:val="16"/>
        </w:rPr>
      </w:pPr>
    </w:p>
    <w:p>
      <w:pPr>
        <w:tabs>
          <w:tab w:val="left" w:pos="3853"/>
        </w:tabs>
        <w:spacing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106"/>
        <w:gridCol w:w="3969"/>
      </w:tblGrid>
      <w:tr>
        <w:trPr>
          <w:trHeight w:val="993"/>
        </w:trPr>
        <w:tc>
          <w:tcPr>
            <w:tcW w:w="4106" w:type="dxa"/>
          </w:tcPr>
          <w:p>
            <w:pPr>
              <w:tabs>
                <w:tab w:val="left" w:pos="3853"/>
              </w:tabs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PRAC4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pandas as pd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numpy as np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matplotlib.pyplot as plt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seaborn as sns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sklearn.datasets import fetch_california_housing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sklearn.model_selection import train_test_split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sklearn.linear_model import LinearRegression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sklearn.metrics import mean_squared_error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california = fetch_california_housing()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data=pd.DataFrame(california.data, columns=california.feature_names)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data['MEDV']=california.target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correlation_matrix=data.corr().round(2)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plt.figure(figsize=(10,8))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sns.heatmap(data=correlation_matrix, annot=True, cmap='coolwarm')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plt.title('Feature Correlation HeatMap')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plt.show()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features=["AveRooms" , "AveOccup"]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target=data["MEDV"]df.describe()</w:t>
            </w:r>
          </w:p>
        </w:tc>
        <w:tc>
          <w:tcPr>
            <w:tcW w:w="3969" w:type="dxa"/>
          </w:tcPr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plt.figure(figsize=(10,5))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 i, col in enumerate(features):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plt.subplot(1, len(features), i+1)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plt.scatter(data[col], target, marker="o")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plt.title(f"{col} vs MEDV")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plt.xlabel(col)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plt.ylabel("MEDV")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</w:pPr>
            <w:r>
              <w:rPr>
                <w:sz w:val="16"/>
                <w:szCs w:val="16"/>
              </w:rPr>
              <w:t>plt.show</w:t>
            </w:r>
            <w:r>
              <w:t>()</w:t>
            </w:r>
          </w:p>
          <w:p>
            <w:pPr>
              <w:tabs>
                <w:tab w:val="left" w:pos="3853"/>
              </w:tabs>
              <w:spacing w:after="0" w:line="240" w:lineRule="auto"/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 = data[["AveRooms", "AveOccup"]]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 = data["MEDV"]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X_train, X_test, Y_train, Y_test = train_test_split(X, Y, test_size=0.2, random_state=42)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model = LinearRegression()</w:t>
            </w:r>
          </w:p>
          <w:p>
            <w:pPr>
              <w:tabs>
                <w:tab w:val="left" w:pos="385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model.fit(X_train, Y_train)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Y_pred = model.predict(X_test)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mse = mean_squared_error(Y_test, Y_pred)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print(f"Mean Squared Error: {mse:.2f}")</w:t>
            </w:r>
          </w:p>
        </w:tc>
      </w:tr>
    </w:tbl>
    <w:p>
      <w:pPr>
        <w:tabs>
          <w:tab w:val="left" w:pos="3853"/>
        </w:tabs>
        <w:spacing w:line="240" w:lineRule="auto"/>
        <w:rPr>
          <w:sz w:val="16"/>
          <w:szCs w:val="16"/>
        </w:rPr>
      </w:pPr>
    </w:p>
    <w:p>
      <w:pPr>
        <w:rPr>
          <w:sz w:val="16"/>
          <w:szCs w:val="16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rPr>
          <w:trHeight w:val="9252"/>
        </w:trPr>
        <w:tc>
          <w:tcPr>
            <w:tcW w:w="4508" w:type="dxa"/>
          </w:tcPr>
          <w:p>
            <w:pPr>
              <w:tabs>
                <w:tab w:val="left" w:pos="2413"/>
              </w:tabs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PRAC9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seaborn as sns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 = sns.load_dataset('titanic')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df.head()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sns.boxplot(x='sex', y='age', data=df, hue='survived')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sns.catplot(x='survived', data=df, kind='count', hue='sex')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sns.set(rc={'figure.figsize':(5,5)})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df.tail()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df.info()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PRAC7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Import libraries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nltk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nltk.tokenize import word_tokenize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nltk.corpus import stopwords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nltk.stem import PorterStemmer, WordNetLemmatizer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nltk import pos_tag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from sklearn.feature_extraction.text import TfidfVectorizer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Download required NLTK data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nltk.download('punkt')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nltk.download('stopwords')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nltk.download('averaged_perceptron_tagger')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nltk.download('wordnet')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Sample document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 = """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Text analytics is the process of analyzing textual data to extract useful information.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 involves tokenization, part-of-speech tagging, stop word removal, stemming, and lemmatization.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"""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print("Original Text:\n", text)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---------------------------------------------------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1. Tokenization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---------------------------------------------------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tokens = word_tokenize(text)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print("\nTokenization:")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print(tokens)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508" w:type="dxa"/>
          </w:tcPr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2. POS Tagging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pos = pos_tag(tokens)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print("\nPOS Tagging:")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print(pos)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3. Stop Words Removal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stop_words = set(stopwords.words('english'))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filtered_tokens = [word for word in tokens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if word.lower() not in stop_words and word.isalpha()]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print("\nAfter Stop Words Removal:")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print(filtered_tokens)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4. Stemming-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ps = PorterStemmer()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stemmed_words = [ps.stem(word) for word in filtered_tokens]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print("\nStemmed Words:")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print(stemmed_words)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5. Lemmatization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lemmatizer = WordNetLemmatizer()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lemmatized_words = [lemmatizer.lemmatize(word) for word in filtered_tokens]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print("\nLemmatized Words:")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print(lemmatized_words)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6. TF-IDF Representation-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documents = [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"text analytics process analyzing data",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"text mining analyzing text data",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"data science and analytics"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]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vectorizer = TfidfVectorizer()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tfidf_matrix = vectorizer.fit_transform(documents)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print("\nTF-IDF Feature Names:")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print(vectorizer.get_feature_names_out())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print("\nTF-IDF Matrix:")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print(tfidf_matrix.toarray())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tabs>
                <w:tab w:val="left" w:pos="2413"/>
              </w:tabs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PRAC10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numpy as np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pandas as pd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matplotlib.pyplot as plt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%matplotlib inline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import seaborn as sns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dataset = sns.load_dataset('iris')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dataset.head()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dataset.info()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fig, axes = plt.subplots(2, 2, figsize=(16, 8))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axes[0,0].set_title("Distribution of Sepal Length")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axes[0,0].hist(dataset["sepal_length"])</w:t>
            </w:r>
            <w:r>
              <w:rPr>
                <w:i/>
                <w:iCs/>
                <w:sz w:val="16"/>
                <w:szCs w:val="16"/>
              </w:rPr>
              <w:t>;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axes[0,1].set_title("Distribution of Sepal Width")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axes[0,1].hist(dataset["sepal_width"])</w:t>
            </w:r>
            <w:r>
              <w:rPr>
                <w:i/>
                <w:iCs/>
                <w:sz w:val="16"/>
                <w:szCs w:val="16"/>
              </w:rPr>
              <w:t>;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axes[1,0].set_title("Distribution of Petal Length")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axes[1,0].hist(dataset["petal_length"])</w:t>
            </w:r>
            <w:r>
              <w:rPr>
                <w:i/>
                <w:iCs/>
                <w:sz w:val="16"/>
                <w:szCs w:val="16"/>
              </w:rPr>
              <w:t>;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axes[1,1].set_title("Distribution of Petal Width")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>axes[1,1].hist(dataset["petal_width"])</w:t>
            </w:r>
            <w:r>
              <w:rPr>
                <w:i/>
                <w:iCs/>
                <w:sz w:val="16"/>
                <w:szCs w:val="16"/>
              </w:rPr>
              <w:t>;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i/>
                <w:iCs/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fig, axes = plt.subplots(2, 2, figsize=(16,9))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axes[0,0].set_title("Distribution of Sepal Length")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sns.boxplot(  y="sepal_length", x= "species", data=dataset,  orient='v' , ax=axes[0, 0])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axes[0,1].set_title("Distribution of Sepal Length")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sns.boxplot(  y="sepal_width", x= "species", data=dataset,  orient='v' , ax=axes[0, 1])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axes[1,0].set_title("Distribution of Sepal Length")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sns.boxplot(  y="petal_length", x= "species", data=dataset,  orient='v' , ax=axes[1, 0])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axes[1,1].set_title("Distribution of Sepal Length")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sns.boxplot(  y="petal_width", x= "species", data=dataset,  orient='v' , ax=axes[1, 1])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plt.show()</w:t>
            </w:r>
          </w:p>
          <w:p>
            <w:pPr>
              <w:tabs>
                <w:tab w:val="left" w:pos="2413"/>
              </w:tabs>
              <w:spacing w:after="0" w:line="240" w:lineRule="auto"/>
              <w:rPr>
                <w:sz w:val="16"/>
                <w:szCs w:val="16"/>
              </w:rPr>
            </w:pP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4508" w:type="dxa"/>
          </w:tcPr>
          <w:p>
            <w:pPr>
              <w:rPr>
                <w:sz w:val="16"/>
                <w:szCs w:val="16"/>
              </w:rPr>
            </w:pPr>
          </w:p>
          <w:p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Prac8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import seaborn as sns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import matplotlib.pyplot as plt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# Load Titanic dataset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df = sns.load_dataset('titanic')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# Display first rows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print(df.head())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# Histogram of Fare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sns.histplot(df['fare'], bins=30)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plt.title("Fare Distribution")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plt.xlabel("Fare")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plt.ylabel("Count")</w:t>
            </w:r>
          </w:p>
          <w:p>
            <w:pPr>
              <w:rPr>
                <w:b w:val="0"/>
                <w:bCs w:val="0"/>
                <w:sz w:val="16"/>
                <w:szCs w:val="16"/>
              </w:rPr>
            </w:pPr>
          </w:p>
          <w:p>
            <w:pPr>
              <w:rPr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plt.show()</w:t>
            </w:r>
          </w:p>
          <w:p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PRAC6</w:t>
      </w:r>
      <w:bookmarkStart w:id="0" w:name="_GoBack"/>
      <w:bookmarkEnd w:id="0"/>
    </w:p>
    <w:p>
      <w:pPr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from sklearn.model_selection import train_test_split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from sklearn.naive_bayes import GaussianNB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from sklearn.metrics import confusion_matrix, accuracy_score, precision_score, recall_score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data = pd.read_csv('iris.csv')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X = data.iloc[:, :-1]   # features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y = data.iloc[:, -1]    # target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X_train, X_test, y_train, y_test = train_test_split(X, y, test_size=0.3, random_state=42)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model = GaussianNB()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model.fit(X_train, y_train)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y_pred = model.predict(X_test)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cm = confusion_matrix(y_test, y_pred)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print("Confusion Matrix:\n", cm)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accuracy = accuracy_score(y_test, y_pred)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precision = precision_score(y_test, y_pred, average='macro')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recall = recall_score(y_test, y_pred, average='macro')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error_rate = 1 - accuracy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print("Accuracy:", accuracy)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print("Precision:", precision)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print("Recall:", recall)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>print("Error Rate:", error_rate)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print("\nClass-wise TP, FP, TN, FN:")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>for i in range(len(cm)):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TP = cm[i, i]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FP = cm[:, i].sum() - TP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FN = cm[i, :].sum() - TP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TN = cm.sum() - (TP + FP + FN)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print("\nClass", i)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print("TP =", TP)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print("FP =", FP)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print("FN =", FN)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    print("TN =", TN)</w:t>
      </w: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p>
      <w:pPr>
        <w:rPr>
          <w:sz w:val="16"/>
          <w:szCs w:val="16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Droid Sans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Droid Sans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Droid Sans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Droid Sans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Droid Sans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Droid Sans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Droid Sans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Droid Sans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Droid Sans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Droid Sans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Droid Sans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Droid Sans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3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149</TotalTime>
  <Application>Yozo_Office</Application>
  <Pages>5</Pages>
  <Words>693</Words>
  <Characters>6427</Characters>
  <Lines>367</Lines>
  <Paragraphs>228</Paragraphs>
  <CharactersWithSpaces>7116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Tanuja Jagtap</dc:creator>
  <cp:lastModifiedBy>vivo user</cp:lastModifiedBy>
  <cp:revision>1</cp:revision>
  <dcterms:created xsi:type="dcterms:W3CDTF">2026-05-07T18:23:00Z</dcterms:created>
  <dcterms:modified xsi:type="dcterms:W3CDTF">2026-05-08T00:05:40Z</dcterms:modified>
</cp:coreProperties>
</file>